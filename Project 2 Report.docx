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DB0EF" w14:textId="77777777" w:rsidR="00952F7D" w:rsidRDefault="005526B1" w:rsidP="00A602AF">
      <w:pPr>
        <w:pStyle w:val="GraphicAnchor"/>
      </w:pPr>
      <w:r w:rsidRPr="00E44B70">
        <w:rPr>
          <w:noProof/>
          <w:lang w:eastAsia="en-AU"/>
        </w:rPr>
        <w:drawing>
          <wp:anchor distT="0" distB="0" distL="114300" distR="114300" simplePos="0" relativeHeight="251665407" behindDoc="1" locked="0" layoutInCell="1" allowOverlap="1" wp14:anchorId="46A2493C" wp14:editId="5AE06B78">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6E87D147" wp14:editId="6B748634">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5A2FC8B4"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79BE9BB0" w14:textId="77777777" w:rsidTr="00A07DCE">
        <w:trPr>
          <w:trHeight w:val="2341"/>
        </w:trPr>
        <w:tc>
          <w:tcPr>
            <w:tcW w:w="9350" w:type="dxa"/>
            <w:gridSpan w:val="2"/>
            <w:vAlign w:val="center"/>
          </w:tcPr>
          <w:p w14:paraId="42AE6AF6" w14:textId="77777777" w:rsidR="00A602AF" w:rsidRDefault="00977FD8" w:rsidP="00A123DD">
            <w:pPr>
              <w:pStyle w:val="Heading1"/>
            </w:pPr>
            <w:r>
              <w:t>ETL Project</w:t>
            </w:r>
          </w:p>
          <w:p w14:paraId="66698921" w14:textId="7F6A534D" w:rsidR="00977FD8" w:rsidRPr="00977FD8" w:rsidRDefault="00977FD8" w:rsidP="00977FD8">
            <w:r>
              <w:t>Analys</w:t>
            </w:r>
            <w:r w:rsidR="00063F10">
              <w:t>is of World Bank Data relating to Population, GDP &amp; Gender Ratio’s</w:t>
            </w:r>
          </w:p>
        </w:tc>
      </w:tr>
      <w:tr w:rsidR="00A602AF" w14:paraId="4503FD03" w14:textId="77777777" w:rsidTr="00A07DCE">
        <w:trPr>
          <w:trHeight w:val="8895"/>
        </w:trPr>
        <w:tc>
          <w:tcPr>
            <w:tcW w:w="4675" w:type="dxa"/>
            <w:vAlign w:val="center"/>
          </w:tcPr>
          <w:p w14:paraId="2067B3F0" w14:textId="5D0D0383" w:rsidR="00A602AF" w:rsidRDefault="00A602AF" w:rsidP="00A602AF"/>
        </w:tc>
        <w:tc>
          <w:tcPr>
            <w:tcW w:w="4675" w:type="dxa"/>
          </w:tcPr>
          <w:p w14:paraId="456EC18C" w14:textId="77777777" w:rsidR="00A602AF" w:rsidRDefault="00A602AF"/>
        </w:tc>
      </w:tr>
      <w:tr w:rsidR="00A602AF" w14:paraId="167DA298" w14:textId="77777777" w:rsidTr="00A07DCE">
        <w:trPr>
          <w:trHeight w:val="2718"/>
        </w:trPr>
        <w:tc>
          <w:tcPr>
            <w:tcW w:w="4675" w:type="dxa"/>
          </w:tcPr>
          <w:p w14:paraId="450E3E2C" w14:textId="49246D1D" w:rsidR="00A602AF" w:rsidRPr="00A602AF" w:rsidRDefault="00977FD8" w:rsidP="00A602AF">
            <w:pPr>
              <w:pStyle w:val="Heading2"/>
            </w:pPr>
            <w:r>
              <w:t>Project Group 1</w:t>
            </w:r>
          </w:p>
          <w:p w14:paraId="4E73EEE8" w14:textId="63D69702" w:rsidR="00A602AF" w:rsidRPr="00A602AF" w:rsidRDefault="00977FD8" w:rsidP="00A602AF">
            <w:pPr>
              <w:pStyle w:val="Heading2"/>
            </w:pPr>
            <w:r>
              <w:t>September 2022</w:t>
            </w:r>
          </w:p>
          <w:p w14:paraId="54B88B85" w14:textId="24F5A444" w:rsidR="00A602AF" w:rsidRPr="00977FD8" w:rsidRDefault="00977FD8" w:rsidP="00A123DD">
            <w:pPr>
              <w:pStyle w:val="Heading2"/>
              <w:rPr>
                <w:rFonts w:asciiTheme="minorHAnsi" w:hAnsiTheme="minorHAnsi"/>
                <w:sz w:val="28"/>
                <w:szCs w:val="28"/>
              </w:rPr>
            </w:pPr>
            <w:r w:rsidRPr="00977FD8">
              <w:rPr>
                <w:rFonts w:asciiTheme="minorHAnsi" w:hAnsiTheme="minorHAnsi"/>
                <w:sz w:val="28"/>
                <w:szCs w:val="28"/>
              </w:rPr>
              <w:t>Danny Bruzzese</w:t>
            </w:r>
          </w:p>
          <w:p w14:paraId="7EAB9E04" w14:textId="3DA5ABFA" w:rsidR="00977FD8" w:rsidRPr="00977FD8" w:rsidRDefault="00977FD8" w:rsidP="00977FD8">
            <w:r w:rsidRPr="00977FD8">
              <w:t>Lin Huan Jhe</w:t>
            </w:r>
          </w:p>
          <w:p w14:paraId="17C3695F" w14:textId="78ECA656" w:rsidR="00977FD8" w:rsidRPr="00977FD8" w:rsidRDefault="00977FD8" w:rsidP="00977FD8">
            <w:r w:rsidRPr="00977FD8">
              <w:t>Angela Alexander Smith</w:t>
            </w:r>
          </w:p>
          <w:p w14:paraId="50A11AB7" w14:textId="521563C5" w:rsidR="00977FD8" w:rsidRPr="00977FD8" w:rsidRDefault="00977FD8" w:rsidP="00977FD8"/>
        </w:tc>
        <w:tc>
          <w:tcPr>
            <w:tcW w:w="4675" w:type="dxa"/>
          </w:tcPr>
          <w:p w14:paraId="4F8AAF8D" w14:textId="77777777" w:rsidR="00A602AF" w:rsidRDefault="00A602AF"/>
        </w:tc>
      </w:tr>
    </w:tbl>
    <w:p w14:paraId="6CD36A0C" w14:textId="77777777" w:rsidR="00A602AF" w:rsidRDefault="00A602AF"/>
    <w:p w14:paraId="05983D7B" w14:textId="77777777" w:rsidR="009B2968" w:rsidRDefault="009B2968"/>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978"/>
        <w:gridCol w:w="3120"/>
        <w:gridCol w:w="3120"/>
      </w:tblGrid>
      <w:tr w:rsidR="009B2968" w14:paraId="2F54E255" w14:textId="77777777" w:rsidTr="00C270A2">
        <w:trPr>
          <w:trHeight w:val="780"/>
        </w:trPr>
        <w:tc>
          <w:tcPr>
            <w:tcW w:w="2974" w:type="dxa"/>
          </w:tcPr>
          <w:p w14:paraId="3C7B598C" w14:textId="77777777" w:rsidR="009B2968" w:rsidRDefault="009B2968"/>
        </w:tc>
        <w:tc>
          <w:tcPr>
            <w:tcW w:w="3117" w:type="dxa"/>
          </w:tcPr>
          <w:p w14:paraId="63271CBC" w14:textId="77777777" w:rsidR="009B2968" w:rsidRDefault="009B2968"/>
        </w:tc>
        <w:tc>
          <w:tcPr>
            <w:tcW w:w="3117" w:type="dxa"/>
          </w:tcPr>
          <w:p w14:paraId="6E864012" w14:textId="77777777" w:rsidR="009B2968" w:rsidRDefault="009B2968"/>
        </w:tc>
      </w:tr>
      <w:tr w:rsidR="009B2968" w14:paraId="3242D400" w14:textId="77777777" w:rsidTr="00C270A2">
        <w:trPr>
          <w:trHeight w:val="1576"/>
        </w:trPr>
        <w:tc>
          <w:tcPr>
            <w:tcW w:w="9208" w:type="dxa"/>
            <w:gridSpan w:val="3"/>
          </w:tcPr>
          <w:p w14:paraId="518775D9" w14:textId="77777777" w:rsidR="009B2968" w:rsidRDefault="00760C5F" w:rsidP="004836AA">
            <w:pPr>
              <w:pStyle w:val="Heading3"/>
            </w:pPr>
            <w:r w:rsidRPr="00EE53E2">
              <w:t>Background</w:t>
            </w:r>
          </w:p>
          <w:p w14:paraId="78C68F45" w14:textId="6E79E657" w:rsidR="00760C5F" w:rsidRDefault="00760C5F" w:rsidP="00760C5F">
            <w:r>
              <w:t xml:space="preserve">With the growth of the global human population from 2.5 billion in the 1950's to an estimated 8 </w:t>
            </w:r>
            <w:r w:rsidR="00CF16FA">
              <w:t>billion</w:t>
            </w:r>
            <w:r>
              <w:t xml:space="preserve"> now, the viable livable areas and resources required are diminishing putting pressure on </w:t>
            </w:r>
            <w:r w:rsidR="00076789">
              <w:t>society</w:t>
            </w:r>
            <w:r>
              <w:t>.</w:t>
            </w:r>
          </w:p>
          <w:p w14:paraId="74733B48" w14:textId="77777777" w:rsidR="00760C5F" w:rsidRDefault="00760C5F" w:rsidP="00760C5F">
            <w:r>
              <w:t>We saw an experiment “Universe 25, 1968-1973” which is a series of rodent experiments that showed that even with abundant food and water, personal space is essential to prevent societal collapse. Although some people think the experiment was rigorous and human social networks are not like rodent animals’, we still do notice some similar phenomenon found in Universe 25 happening in our society.</w:t>
            </w:r>
          </w:p>
          <w:p w14:paraId="03B624AF" w14:textId="77777777" w:rsidR="00760C5F" w:rsidRDefault="00760C5F" w:rsidP="00760C5F"/>
          <w:p w14:paraId="51C97501" w14:textId="16A2FC1A" w:rsidR="004836AA" w:rsidRDefault="004836AA" w:rsidP="006F3CEC">
            <w:pPr>
              <w:jc w:val="center"/>
              <w:rPr>
                <w:rFonts w:asciiTheme="majorHAnsi" w:hAnsiTheme="majorHAnsi"/>
                <w:sz w:val="44"/>
                <w:szCs w:val="44"/>
              </w:rPr>
            </w:pPr>
            <w:r w:rsidRPr="00EE53E2">
              <w:rPr>
                <w:rFonts w:asciiTheme="majorHAnsi" w:hAnsiTheme="majorHAnsi"/>
                <w:sz w:val="44"/>
                <w:szCs w:val="44"/>
              </w:rPr>
              <w:t>Objective</w:t>
            </w:r>
          </w:p>
          <w:p w14:paraId="4112BA1F" w14:textId="523E9CB1" w:rsidR="00EE53E2" w:rsidRDefault="004D1B73" w:rsidP="00EE53E2">
            <w:r>
              <w:t>The objective</w:t>
            </w:r>
            <w:r w:rsidR="00F52D68">
              <w:t xml:space="preserve"> of this project </w:t>
            </w:r>
            <w:r w:rsidR="00653730">
              <w:t xml:space="preserve">was to </w:t>
            </w:r>
            <w:r w:rsidR="00567D5B">
              <w:t xml:space="preserve">extract the relevant data from </w:t>
            </w:r>
            <w:hyperlink r:id="rId11" w:history="1">
              <w:r w:rsidR="00730697" w:rsidRPr="0062210F">
                <w:rPr>
                  <w:rStyle w:val="Hyperlink"/>
                </w:rPr>
                <w:t>https://data.worldbank.org/</w:t>
              </w:r>
            </w:hyperlink>
            <w:r w:rsidR="00730697">
              <w:t>, transform</w:t>
            </w:r>
            <w:r w:rsidR="00F629B0">
              <w:t xml:space="preserve"> </w:t>
            </w:r>
            <w:r w:rsidR="00730697">
              <w:t xml:space="preserve">the datasets </w:t>
            </w:r>
            <w:r w:rsidR="00F67122">
              <w:t xml:space="preserve">to </w:t>
            </w:r>
            <w:r w:rsidR="006A7189">
              <w:t xml:space="preserve">hold </w:t>
            </w:r>
            <w:r w:rsidR="00F67122">
              <w:t xml:space="preserve">only relevant information from </w:t>
            </w:r>
            <w:r w:rsidR="00E76FE3">
              <w:t>the years of 2000 through to 202</w:t>
            </w:r>
            <w:r w:rsidR="0097273C">
              <w:t xml:space="preserve">0 </w:t>
            </w:r>
            <w:r w:rsidR="004B42A7">
              <w:t xml:space="preserve">allowing the following </w:t>
            </w:r>
            <w:r w:rsidR="006A7189">
              <w:t>data</w:t>
            </w:r>
            <w:r w:rsidR="004B42A7">
              <w:t xml:space="preserve"> to be </w:t>
            </w:r>
            <w:r w:rsidR="00E423DA">
              <w:t>analyzed</w:t>
            </w:r>
            <w:r w:rsidR="004B42A7">
              <w:t xml:space="preserve"> </w:t>
            </w:r>
            <w:r w:rsidR="009B2F52">
              <w:t>regarding</w:t>
            </w:r>
            <w:r w:rsidR="004B42A7">
              <w:t xml:space="preserve"> the following </w:t>
            </w:r>
            <w:r w:rsidR="00AA7AE9">
              <w:t>questions</w:t>
            </w:r>
            <w:r w:rsidR="004B42A7">
              <w:t>.</w:t>
            </w:r>
          </w:p>
          <w:p w14:paraId="4A2369C1" w14:textId="77777777" w:rsidR="00E423DA" w:rsidRPr="00096B94" w:rsidRDefault="00E423DA" w:rsidP="00EE53E2"/>
          <w:p w14:paraId="7351523E" w14:textId="77777777" w:rsidR="00096B94" w:rsidRPr="00096B94" w:rsidRDefault="00096B94" w:rsidP="00096B94">
            <w:r w:rsidRPr="00096B94">
              <w:t>What impact does GDP have on Population Growth?</w:t>
            </w:r>
          </w:p>
          <w:p w14:paraId="11CD07C4" w14:textId="7E19246A" w:rsidR="00096B94" w:rsidRPr="00096B94" w:rsidRDefault="00096B94" w:rsidP="00096B94">
            <w:r w:rsidRPr="00096B94">
              <w:t xml:space="preserve">As </w:t>
            </w:r>
            <w:r w:rsidR="009325A1">
              <w:t xml:space="preserve">country </w:t>
            </w:r>
            <w:r w:rsidRPr="00096B94">
              <w:t>borders have generally remained static for the past 30 years, does the population increas</w:t>
            </w:r>
            <w:r w:rsidR="00D52BF1">
              <w:t>e</w:t>
            </w:r>
            <w:r w:rsidRPr="00096B94">
              <w:t xml:space="preserve"> rate slow down as time passes? How about GDP?</w:t>
            </w:r>
          </w:p>
          <w:p w14:paraId="41948708" w14:textId="241C5011" w:rsidR="00096B94" w:rsidRDefault="00A213B7" w:rsidP="00096B94">
            <w:r>
              <w:t xml:space="preserve">What impact does the Gender Ratio of a country have on the </w:t>
            </w:r>
            <w:r w:rsidR="00DF278B">
              <w:t xml:space="preserve">Population Growth? </w:t>
            </w:r>
            <w:r w:rsidR="00A51807">
              <w:t>Does this also have an impact on the GDP of a country?</w:t>
            </w:r>
          </w:p>
          <w:p w14:paraId="5AC36FAD" w14:textId="77777777" w:rsidR="005F006B" w:rsidRDefault="005F006B" w:rsidP="00096B94"/>
          <w:p w14:paraId="1A6D3F6D" w14:textId="121A1C78" w:rsidR="005F006B" w:rsidRDefault="005F006B" w:rsidP="005F006B">
            <w:pPr>
              <w:jc w:val="center"/>
              <w:rPr>
                <w:rFonts w:asciiTheme="majorHAnsi" w:hAnsiTheme="majorHAnsi"/>
                <w:sz w:val="44"/>
                <w:szCs w:val="44"/>
              </w:rPr>
            </w:pPr>
            <w:r>
              <w:rPr>
                <w:rFonts w:asciiTheme="majorHAnsi" w:hAnsiTheme="majorHAnsi"/>
                <w:sz w:val="44"/>
                <w:szCs w:val="44"/>
              </w:rPr>
              <w:t>Extract</w:t>
            </w:r>
          </w:p>
          <w:p w14:paraId="20D8D07F" w14:textId="4DBD8ACF" w:rsidR="00C270A2" w:rsidRDefault="009716DD" w:rsidP="00C270A2">
            <w:r>
              <w:t>Three</w:t>
            </w:r>
            <w:r w:rsidR="00830C86">
              <w:t xml:space="preserve"> data sets</w:t>
            </w:r>
            <w:r>
              <w:t xml:space="preserve"> were sourced from the following site</w:t>
            </w:r>
            <w:r w:rsidR="00C270A2">
              <w:t xml:space="preserve"> </w:t>
            </w:r>
            <w:hyperlink r:id="rId12" w:history="1">
              <w:r w:rsidR="00C270A2" w:rsidRPr="0062210F">
                <w:rPr>
                  <w:rStyle w:val="Hyperlink"/>
                </w:rPr>
                <w:t>https://data.worldbank.org/</w:t>
              </w:r>
            </w:hyperlink>
            <w:r w:rsidR="00C270A2">
              <w:t>.</w:t>
            </w:r>
          </w:p>
          <w:p w14:paraId="38C36D7B" w14:textId="77777777" w:rsidR="00C270A2" w:rsidRDefault="00C270A2" w:rsidP="00C270A2">
            <w:r>
              <w:t>GDP.csv</w:t>
            </w:r>
          </w:p>
          <w:p w14:paraId="3C4BDD41" w14:textId="77777777" w:rsidR="00C270A2" w:rsidRDefault="00C270A2" w:rsidP="00C270A2">
            <w:r>
              <w:t>Gender_StatsData.csv</w:t>
            </w:r>
          </w:p>
          <w:p w14:paraId="4573CAB9" w14:textId="77777777" w:rsidR="00C270A2" w:rsidRDefault="00C270A2" w:rsidP="00C270A2">
            <w:r>
              <w:t>Population.csv</w:t>
            </w:r>
          </w:p>
          <w:p w14:paraId="7D4B741B" w14:textId="34E17810" w:rsidR="00DC79F5" w:rsidRDefault="00DC79F5" w:rsidP="00C270A2"/>
          <w:p w14:paraId="674BE19B" w14:textId="77777777" w:rsidR="00077CB7" w:rsidRDefault="00810226" w:rsidP="00C270A2">
            <w:r>
              <w:t>Utilizing</w:t>
            </w:r>
            <w:r w:rsidR="00724742">
              <w:t xml:space="preserve"> Jupy</w:t>
            </w:r>
            <w:r w:rsidR="001900DC">
              <w:t>ter notebook</w:t>
            </w:r>
            <w:r w:rsidR="00531204">
              <w:t>s</w:t>
            </w:r>
            <w:r w:rsidR="0001143C">
              <w:t xml:space="preserve"> the following dependencies were imported</w:t>
            </w:r>
          </w:p>
          <w:p w14:paraId="6121C512" w14:textId="77777777" w:rsidR="00077CB7" w:rsidRPr="00077CB7" w:rsidRDefault="00077CB7" w:rsidP="00077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077CB7">
              <w:rPr>
                <w:rFonts w:eastAsia="Times New Roman" w:cs="Courier New"/>
                <w:b/>
                <w:bCs/>
                <w:color w:val="212121"/>
                <w:lang w:val="en-AU" w:eastAsia="en-AU"/>
              </w:rPr>
              <w:t>import</w:t>
            </w:r>
            <w:r w:rsidRPr="00077CB7">
              <w:rPr>
                <w:rFonts w:eastAsia="Times New Roman" w:cs="Courier New"/>
                <w:color w:val="212121"/>
                <w:lang w:val="en-AU" w:eastAsia="en-AU"/>
              </w:rPr>
              <w:t xml:space="preserve"> pandas </w:t>
            </w:r>
            <w:r w:rsidRPr="00077CB7">
              <w:rPr>
                <w:rFonts w:eastAsia="Times New Roman" w:cs="Courier New"/>
                <w:b/>
                <w:bCs/>
                <w:color w:val="212121"/>
                <w:lang w:val="en-AU" w:eastAsia="en-AU"/>
              </w:rPr>
              <w:t>as</w:t>
            </w:r>
            <w:r w:rsidRPr="00077CB7">
              <w:rPr>
                <w:rFonts w:eastAsia="Times New Roman" w:cs="Courier New"/>
                <w:color w:val="212121"/>
                <w:lang w:val="en-AU" w:eastAsia="en-AU"/>
              </w:rPr>
              <w:t xml:space="preserve"> pd</w:t>
            </w:r>
          </w:p>
          <w:p w14:paraId="679229E4" w14:textId="77777777" w:rsidR="00077CB7" w:rsidRPr="00077CB7" w:rsidRDefault="00077CB7" w:rsidP="00077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077CB7">
              <w:rPr>
                <w:rFonts w:eastAsia="Times New Roman" w:cs="Courier New"/>
                <w:b/>
                <w:bCs/>
                <w:color w:val="212121"/>
                <w:lang w:val="en-AU" w:eastAsia="en-AU"/>
              </w:rPr>
              <w:t>import</w:t>
            </w:r>
            <w:r w:rsidRPr="00077CB7">
              <w:rPr>
                <w:rFonts w:eastAsia="Times New Roman" w:cs="Courier New"/>
                <w:color w:val="212121"/>
                <w:lang w:val="en-AU" w:eastAsia="en-AU"/>
              </w:rPr>
              <w:t xml:space="preserve"> matplotlib.pyplot </w:t>
            </w:r>
            <w:r w:rsidRPr="00077CB7">
              <w:rPr>
                <w:rFonts w:eastAsia="Times New Roman" w:cs="Courier New"/>
                <w:b/>
                <w:bCs/>
                <w:color w:val="212121"/>
                <w:lang w:val="en-AU" w:eastAsia="en-AU"/>
              </w:rPr>
              <w:t>as</w:t>
            </w:r>
            <w:r w:rsidRPr="00077CB7">
              <w:rPr>
                <w:rFonts w:eastAsia="Times New Roman" w:cs="Courier New"/>
                <w:color w:val="212121"/>
                <w:lang w:val="en-AU" w:eastAsia="en-AU"/>
              </w:rPr>
              <w:t xml:space="preserve"> plt</w:t>
            </w:r>
          </w:p>
          <w:p w14:paraId="6D5DEE4F" w14:textId="77777777" w:rsidR="00077CB7" w:rsidRDefault="00077CB7" w:rsidP="00077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077CB7">
              <w:rPr>
                <w:rFonts w:eastAsia="Times New Roman" w:cs="Courier New"/>
                <w:b/>
                <w:bCs/>
                <w:color w:val="212121"/>
                <w:lang w:val="en-AU" w:eastAsia="en-AU"/>
              </w:rPr>
              <w:t>import</w:t>
            </w:r>
            <w:r w:rsidRPr="00077CB7">
              <w:rPr>
                <w:rFonts w:eastAsia="Times New Roman" w:cs="Courier New"/>
                <w:color w:val="212121"/>
                <w:lang w:val="en-AU" w:eastAsia="en-AU"/>
              </w:rPr>
              <w:t xml:space="preserve"> numpy </w:t>
            </w:r>
            <w:r w:rsidRPr="00077CB7">
              <w:rPr>
                <w:rFonts w:eastAsia="Times New Roman" w:cs="Courier New"/>
                <w:b/>
                <w:bCs/>
                <w:color w:val="212121"/>
                <w:lang w:val="en-AU" w:eastAsia="en-AU"/>
              </w:rPr>
              <w:t>as</w:t>
            </w:r>
            <w:r w:rsidRPr="00077CB7">
              <w:rPr>
                <w:rFonts w:eastAsia="Times New Roman" w:cs="Courier New"/>
                <w:color w:val="212121"/>
                <w:lang w:val="en-AU" w:eastAsia="en-AU"/>
              </w:rPr>
              <w:t xml:space="preserve"> np</w:t>
            </w:r>
          </w:p>
          <w:p w14:paraId="58795E2A" w14:textId="77777777" w:rsidR="00077CB7" w:rsidRPr="00077CB7" w:rsidRDefault="00077CB7" w:rsidP="00077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p>
          <w:p w14:paraId="323C3AC9" w14:textId="75580075" w:rsidR="00912423" w:rsidRDefault="00E76AD6" w:rsidP="00C270A2">
            <w:r>
              <w:t xml:space="preserve">All 3 </w:t>
            </w:r>
            <w:r w:rsidR="00E069E9">
              <w:t xml:space="preserve">csv files were read into </w:t>
            </w:r>
            <w:r w:rsidR="003B123F">
              <w:t xml:space="preserve">the notebook and </w:t>
            </w:r>
            <w:r w:rsidR="00D43D23">
              <w:t xml:space="preserve">dataframes </w:t>
            </w:r>
            <w:r w:rsidR="008800BA">
              <w:t>created to hold the</w:t>
            </w:r>
            <w:r w:rsidR="00ED69DC">
              <w:t xml:space="preserve"> </w:t>
            </w:r>
            <w:r w:rsidR="0020720E">
              <w:t xml:space="preserve">relevant </w:t>
            </w:r>
            <w:r w:rsidR="00ED69DC">
              <w:t>information.</w:t>
            </w:r>
          </w:p>
          <w:p w14:paraId="76AD7EBA" w14:textId="77777777" w:rsidR="005A57ED" w:rsidRPr="005A57ED" w:rsidRDefault="005A57ED" w:rsidP="005A5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5A57ED">
              <w:rPr>
                <w:rFonts w:eastAsia="Times New Roman" w:cs="Courier New"/>
                <w:color w:val="212121"/>
                <w:lang w:val="en-AU" w:eastAsia="en-AU"/>
              </w:rPr>
              <w:t>"InputData/GDP.csv"</w:t>
            </w:r>
          </w:p>
          <w:p w14:paraId="78E39609" w14:textId="6852CB90" w:rsidR="005A57ED" w:rsidRPr="005A57ED" w:rsidRDefault="005A57ED" w:rsidP="005A5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5A57ED">
              <w:rPr>
                <w:rFonts w:eastAsia="Times New Roman" w:cs="Courier New"/>
                <w:color w:val="212121"/>
                <w:lang w:val="en-AU" w:eastAsia="en-AU"/>
              </w:rPr>
              <w:t>"InputData/Population.csv"</w:t>
            </w:r>
          </w:p>
          <w:p w14:paraId="4DFFC9D6" w14:textId="4B583FE2" w:rsidR="005A57ED" w:rsidRPr="005A57ED" w:rsidRDefault="005A57ED" w:rsidP="005A5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5A57ED">
              <w:rPr>
                <w:rFonts w:eastAsia="Times New Roman" w:cs="Courier New"/>
                <w:color w:val="212121"/>
                <w:lang w:val="en-AU" w:eastAsia="en-AU"/>
              </w:rPr>
              <w:t>"InputData/Gender_StatsData .csv"</w:t>
            </w:r>
          </w:p>
          <w:p w14:paraId="7C08B1B1" w14:textId="77777777" w:rsidR="00077CB7" w:rsidRDefault="00077CB7" w:rsidP="00C270A2"/>
          <w:p w14:paraId="3905F238" w14:textId="77777777" w:rsidR="00ED69DC" w:rsidRDefault="00ED69DC" w:rsidP="00C270A2"/>
          <w:p w14:paraId="4DCC31DF" w14:textId="6BB71672" w:rsidR="00ED69DC" w:rsidRDefault="00ED69DC" w:rsidP="00ED69DC">
            <w:pPr>
              <w:jc w:val="center"/>
              <w:rPr>
                <w:rFonts w:asciiTheme="majorHAnsi" w:hAnsiTheme="majorHAnsi"/>
                <w:sz w:val="44"/>
                <w:szCs w:val="44"/>
              </w:rPr>
            </w:pPr>
            <w:r>
              <w:rPr>
                <w:rFonts w:asciiTheme="majorHAnsi" w:hAnsiTheme="majorHAnsi"/>
                <w:sz w:val="44"/>
                <w:szCs w:val="44"/>
              </w:rPr>
              <w:lastRenderedPageBreak/>
              <w:t>Transformation</w:t>
            </w:r>
          </w:p>
          <w:p w14:paraId="4B96CABE" w14:textId="5E9F981F" w:rsidR="00006AD0" w:rsidRDefault="00630D2D" w:rsidP="00567913">
            <w:r>
              <w:t>After reading in the population</w:t>
            </w:r>
            <w:r w:rsidR="00C906D8">
              <w:t>.csv</w:t>
            </w:r>
            <w:r w:rsidR="005923DC">
              <w:t xml:space="preserve"> the irrelevant columns were dropped to </w:t>
            </w:r>
            <w:r w:rsidR="004F5FD5">
              <w:t>only include the data relating to</w:t>
            </w:r>
            <w:r w:rsidR="009E57C1">
              <w:t xml:space="preserve"> the Country </w:t>
            </w:r>
            <w:r w:rsidR="005E0C2C">
              <w:t>N</w:t>
            </w:r>
            <w:r w:rsidR="009E57C1">
              <w:t>ame and the years of in</w:t>
            </w:r>
            <w:r w:rsidR="00C1431D">
              <w:t>terest</w:t>
            </w:r>
            <w:r w:rsidR="000049D0">
              <w:t xml:space="preserve"> (2000 – 2020)</w:t>
            </w:r>
            <w:r w:rsidR="00C1431D">
              <w:t xml:space="preserve"> this was done by column number rather than column name in the interest of simplicity.</w:t>
            </w:r>
            <w:r w:rsidR="006C7AE4">
              <w:t xml:space="preserve"> </w:t>
            </w:r>
            <w:r w:rsidR="00B13F2C">
              <w:t xml:space="preserve">The Country Name column was renamed to countryName for ease of the load process. </w:t>
            </w:r>
            <w:r w:rsidR="003D2091">
              <w:t xml:space="preserve"> </w:t>
            </w:r>
            <w:r w:rsidR="00A4647E">
              <w:t>All year columns were then converted to an inte</w:t>
            </w:r>
            <w:r w:rsidR="00055028">
              <w:t xml:space="preserve">ger using the astype method. </w:t>
            </w:r>
          </w:p>
          <w:p w14:paraId="7E4DAF2B" w14:textId="6E2F3FDE" w:rsidR="00006AD0" w:rsidRDefault="00006AD0" w:rsidP="00567913">
            <w:r w:rsidRPr="00006AD0">
              <w:rPr>
                <w:noProof/>
              </w:rPr>
              <w:drawing>
                <wp:inline distT="0" distB="0" distL="0" distR="0" wp14:anchorId="25B20CBB" wp14:editId="09AB872D">
                  <wp:extent cx="5732242" cy="2925826"/>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29" cy="2939703"/>
                          </a:xfrm>
                          <a:prstGeom prst="rect">
                            <a:avLst/>
                          </a:prstGeom>
                        </pic:spPr>
                      </pic:pic>
                    </a:graphicData>
                  </a:graphic>
                </wp:inline>
              </w:drawing>
            </w:r>
          </w:p>
          <w:p w14:paraId="18114A56" w14:textId="4D8E16D0" w:rsidR="00567913" w:rsidRDefault="00055028" w:rsidP="00567913">
            <w:r>
              <w:t xml:space="preserve">This </w:t>
            </w:r>
            <w:r w:rsidR="00A94766">
              <w:t xml:space="preserve">updated data frame was then converted back to </w:t>
            </w:r>
            <w:r w:rsidR="00C906D8">
              <w:t>an updated csv file.</w:t>
            </w:r>
          </w:p>
          <w:p w14:paraId="03C965F1" w14:textId="77777777" w:rsidR="001937F4" w:rsidRDefault="001937F4" w:rsidP="00567913"/>
          <w:p w14:paraId="78D16292" w14:textId="65358E17" w:rsidR="000F6E61" w:rsidRDefault="00FF786E" w:rsidP="00567913">
            <w:r>
              <w:t>After reading in the GDP.csv the irrelevant columns were dropped to only include the data relating to the Country Name and the years of interest (2000 – 2020) this was done by column number rather than column name in the interest of simplicity</w:t>
            </w:r>
            <w:r w:rsidR="00E67781">
              <w:t xml:space="preserve">. </w:t>
            </w:r>
            <w:r w:rsidR="003A47DC">
              <w:t xml:space="preserve">The </w:t>
            </w:r>
            <w:r w:rsidR="00056C5C">
              <w:t xml:space="preserve">Country Name column was </w:t>
            </w:r>
            <w:r w:rsidR="00623CFB">
              <w:t xml:space="preserve">renamed </w:t>
            </w:r>
            <w:r w:rsidR="00DC4E9A">
              <w:t>to countryName</w:t>
            </w:r>
            <w:r w:rsidR="00276CDB">
              <w:t xml:space="preserve"> for ease of the load process</w:t>
            </w:r>
            <w:r w:rsidR="00B13F2C">
              <w:t xml:space="preserve"> using MongoDB</w:t>
            </w:r>
            <w:r w:rsidR="00276CDB">
              <w:t xml:space="preserve">. Year </w:t>
            </w:r>
            <w:r w:rsidR="003A47DC">
              <w:t xml:space="preserve">columns were </w:t>
            </w:r>
            <w:r w:rsidR="006B3DCF">
              <w:t xml:space="preserve">then </w:t>
            </w:r>
            <w:r w:rsidR="001A5F41">
              <w:t xml:space="preserve">rounded to two decimal places. </w:t>
            </w:r>
          </w:p>
          <w:p w14:paraId="29204D9A" w14:textId="77777777" w:rsidR="006F3CEC" w:rsidRDefault="00BC171E" w:rsidP="00567913">
            <w:r w:rsidRPr="00BC171E">
              <w:rPr>
                <w:noProof/>
              </w:rPr>
              <w:drawing>
                <wp:inline distT="0" distB="0" distL="0" distR="0" wp14:anchorId="4F720E89" wp14:editId="3E946F2B">
                  <wp:extent cx="5869940" cy="2807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8024" cy="2815857"/>
                          </a:xfrm>
                          <a:prstGeom prst="rect">
                            <a:avLst/>
                          </a:prstGeom>
                        </pic:spPr>
                      </pic:pic>
                    </a:graphicData>
                  </a:graphic>
                </wp:inline>
              </w:drawing>
            </w:r>
          </w:p>
          <w:p w14:paraId="4E2CB90B" w14:textId="58C56E2B" w:rsidR="005E0C2C" w:rsidRDefault="001A5F41" w:rsidP="00567913">
            <w:r>
              <w:t>This updated data frame was then converted back to an updated csv file.</w:t>
            </w:r>
          </w:p>
          <w:p w14:paraId="435A0239" w14:textId="77777777" w:rsidR="0092115A" w:rsidRDefault="0092115A" w:rsidP="00567913"/>
          <w:p w14:paraId="24D3FE40" w14:textId="77777777" w:rsidR="001D38F2" w:rsidRDefault="0092115A" w:rsidP="00150C65">
            <w:r>
              <w:t xml:space="preserve">After reading in the </w:t>
            </w:r>
            <w:r w:rsidR="0036782E">
              <w:t xml:space="preserve"> </w:t>
            </w:r>
            <w:r w:rsidR="00AF3467">
              <w:t xml:space="preserve">Gender_StatsData.csv </w:t>
            </w:r>
            <w:r w:rsidR="000918DB">
              <w:t>the irrelevant columns were dropped to only include the data relating to the Country Name, Indicator</w:t>
            </w:r>
            <w:r w:rsidR="00582709">
              <w:t xml:space="preserve"> Name</w:t>
            </w:r>
            <w:r w:rsidR="000918DB">
              <w:t xml:space="preserve"> and the years of interest (2000 – 2020) this was done by column number rather than column name in the interest of simplicity</w:t>
            </w:r>
            <w:r w:rsidR="00582709">
              <w:t xml:space="preserve">. </w:t>
            </w:r>
            <w:r w:rsidR="00ED3C0A">
              <w:t xml:space="preserve">The Country Name column was renamed to countryName for ease of the load process using MongoDB. </w:t>
            </w:r>
            <w:r w:rsidR="00FC791A">
              <w:t xml:space="preserve">This was then further filtered to only include the Indicator Name referencing </w:t>
            </w:r>
            <w:r w:rsidR="00AC46EF">
              <w:t>the population by gender (either Male or Female)</w:t>
            </w:r>
            <w:r w:rsidR="00F23FC5">
              <w:t xml:space="preserve">. The data type was then </w:t>
            </w:r>
            <w:r w:rsidR="008A2601">
              <w:t xml:space="preserve">ascertained and then converted to an </w:t>
            </w:r>
            <w:r w:rsidR="00054DE9">
              <w:t xml:space="preserve">integer using the astype method. </w:t>
            </w:r>
            <w:r w:rsidR="004F516F">
              <w:t xml:space="preserve">The reset_index method </w:t>
            </w:r>
            <w:r w:rsidR="004E0205">
              <w:t xml:space="preserve">was also used to further clean up the final data set. </w:t>
            </w:r>
          </w:p>
          <w:p w14:paraId="028CAB71" w14:textId="356046BF" w:rsidR="001D38F2" w:rsidRDefault="001D38F2" w:rsidP="00150C65">
            <w:r w:rsidRPr="001D38F2">
              <w:rPr>
                <w:noProof/>
              </w:rPr>
              <w:drawing>
                <wp:inline distT="0" distB="0" distL="0" distR="0" wp14:anchorId="4986E7D3" wp14:editId="57786CB5">
                  <wp:extent cx="4839119" cy="26748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119" cy="2674852"/>
                          </a:xfrm>
                          <a:prstGeom prst="rect">
                            <a:avLst/>
                          </a:prstGeom>
                        </pic:spPr>
                      </pic:pic>
                    </a:graphicData>
                  </a:graphic>
                </wp:inline>
              </w:drawing>
            </w:r>
          </w:p>
          <w:p w14:paraId="32A8A50D" w14:textId="77777777" w:rsidR="001D38F2" w:rsidRDefault="001D38F2" w:rsidP="00150C65"/>
          <w:p w14:paraId="1FEE891A" w14:textId="73CDA10F" w:rsidR="00150C65" w:rsidRDefault="00150C65" w:rsidP="00150C65">
            <w:r>
              <w:t>This updated data frame was then converted back to an updated csv file.</w:t>
            </w:r>
          </w:p>
          <w:p w14:paraId="25F8DC54" w14:textId="77777777" w:rsidR="008A4069" w:rsidRDefault="008A4069" w:rsidP="00150C65"/>
          <w:p w14:paraId="6E728A31" w14:textId="77777777" w:rsidR="00C93217" w:rsidRDefault="00C93217" w:rsidP="00150C65"/>
          <w:p w14:paraId="695DB01B" w14:textId="4DF9EE92" w:rsidR="004B0FD7" w:rsidRDefault="004B0FD7" w:rsidP="001D38F2">
            <w:pPr>
              <w:jc w:val="center"/>
              <w:rPr>
                <w:rFonts w:asciiTheme="majorHAnsi" w:hAnsiTheme="majorHAnsi"/>
                <w:sz w:val="44"/>
                <w:szCs w:val="44"/>
              </w:rPr>
            </w:pPr>
            <w:r>
              <w:rPr>
                <w:rFonts w:asciiTheme="majorHAnsi" w:hAnsiTheme="majorHAnsi"/>
                <w:sz w:val="44"/>
                <w:szCs w:val="44"/>
              </w:rPr>
              <w:t>Load</w:t>
            </w:r>
          </w:p>
          <w:p w14:paraId="6EEC92D0" w14:textId="2E986F1B" w:rsidR="004B0FD7" w:rsidRDefault="00595807" w:rsidP="004B0FD7">
            <w:r>
              <w:t xml:space="preserve">The </w:t>
            </w:r>
            <w:r w:rsidR="00020C89">
              <w:t>data was then loaded by two different methods</w:t>
            </w:r>
            <w:r w:rsidR="00AF3555">
              <w:t xml:space="preserve"> using both relational and non -relational methods</w:t>
            </w:r>
            <w:r w:rsidR="00D95E4C">
              <w:t>.</w:t>
            </w:r>
          </w:p>
          <w:p w14:paraId="5E937BE5" w14:textId="77777777" w:rsidR="00D95E4C" w:rsidRDefault="00D95E4C" w:rsidP="004B0FD7"/>
          <w:p w14:paraId="73045373" w14:textId="77777777" w:rsidR="008B6E12" w:rsidRPr="008B6E12" w:rsidRDefault="00D95E4C" w:rsidP="004B0FD7">
            <w:pPr>
              <w:rPr>
                <w:sz w:val="28"/>
                <w:szCs w:val="28"/>
              </w:rPr>
            </w:pPr>
            <w:r w:rsidRPr="008B6E12">
              <w:rPr>
                <w:sz w:val="28"/>
                <w:szCs w:val="28"/>
              </w:rPr>
              <w:t>Using PostgreSQL</w:t>
            </w:r>
          </w:p>
          <w:p w14:paraId="1FDCED79" w14:textId="126CCD15" w:rsidR="002251F9" w:rsidRDefault="00D95E4C" w:rsidP="004B0FD7">
            <w:r>
              <w:t xml:space="preserve"> </w:t>
            </w:r>
          </w:p>
          <w:p w14:paraId="05732167" w14:textId="77777777" w:rsidR="00F67A89" w:rsidRDefault="002251F9" w:rsidP="00AB05A4">
            <w:pPr>
              <w:pStyle w:val="HTMLPreformatted"/>
              <w:spacing w:line="244" w:lineRule="atLeast"/>
              <w:rPr>
                <w:rFonts w:asciiTheme="minorHAnsi" w:hAnsiTheme="minorHAnsi"/>
                <w:sz w:val="24"/>
                <w:szCs w:val="24"/>
              </w:rPr>
            </w:pPr>
            <w:r w:rsidRPr="006567FA">
              <w:rPr>
                <w:rFonts w:asciiTheme="minorHAnsi" w:hAnsiTheme="minorHAnsi"/>
                <w:sz w:val="24"/>
                <w:szCs w:val="24"/>
              </w:rPr>
              <w:t>T</w:t>
            </w:r>
            <w:r w:rsidR="00D95E4C" w:rsidRPr="006567FA">
              <w:rPr>
                <w:rFonts w:asciiTheme="minorHAnsi" w:hAnsiTheme="minorHAnsi"/>
                <w:sz w:val="24"/>
                <w:szCs w:val="24"/>
              </w:rPr>
              <w:t xml:space="preserve">he required </w:t>
            </w:r>
            <w:r w:rsidR="009F01A1" w:rsidRPr="006567FA">
              <w:rPr>
                <w:rFonts w:asciiTheme="minorHAnsi" w:hAnsiTheme="minorHAnsi"/>
                <w:sz w:val="24"/>
                <w:szCs w:val="24"/>
              </w:rPr>
              <w:t>dependencies were imported</w:t>
            </w:r>
            <w:r w:rsidR="00CF0078" w:rsidRPr="006567FA">
              <w:rPr>
                <w:rFonts w:asciiTheme="minorHAnsi" w:hAnsiTheme="minorHAnsi"/>
                <w:sz w:val="24"/>
                <w:szCs w:val="24"/>
              </w:rPr>
              <w:t xml:space="preserve"> </w:t>
            </w:r>
          </w:p>
          <w:p w14:paraId="06EE660E" w14:textId="2CD51987" w:rsidR="00AB05A4" w:rsidRPr="006567FA" w:rsidRDefault="00AB05A4" w:rsidP="00AB05A4">
            <w:pPr>
              <w:pStyle w:val="HTMLPreformatted"/>
              <w:spacing w:line="244" w:lineRule="atLeast"/>
              <w:rPr>
                <w:rFonts w:asciiTheme="minorHAnsi" w:eastAsia="Times New Roman" w:hAnsiTheme="minorHAnsi" w:cs="Courier New"/>
                <w:color w:val="212121"/>
                <w:sz w:val="24"/>
                <w:szCs w:val="24"/>
                <w:lang w:val="en-AU" w:eastAsia="en-AU"/>
              </w:rPr>
            </w:pPr>
            <w:r w:rsidRPr="006567FA">
              <w:rPr>
                <w:rFonts w:asciiTheme="minorHAnsi" w:eastAsia="Times New Roman" w:hAnsiTheme="minorHAnsi" w:cs="Courier New"/>
                <w:b/>
                <w:bCs/>
                <w:color w:val="212121"/>
                <w:sz w:val="24"/>
                <w:szCs w:val="24"/>
                <w:lang w:val="en-AU" w:eastAsia="en-AU"/>
              </w:rPr>
              <w:t>import</w:t>
            </w:r>
            <w:r w:rsidRPr="006567FA">
              <w:rPr>
                <w:rFonts w:asciiTheme="minorHAnsi" w:eastAsia="Times New Roman" w:hAnsiTheme="minorHAnsi" w:cs="Courier New"/>
                <w:color w:val="212121"/>
                <w:sz w:val="24"/>
                <w:szCs w:val="24"/>
                <w:lang w:val="en-AU" w:eastAsia="en-AU"/>
              </w:rPr>
              <w:t xml:space="preserve"> psycopg2</w:t>
            </w:r>
          </w:p>
          <w:p w14:paraId="02CDCA75" w14:textId="77777777" w:rsidR="00AB05A4" w:rsidRPr="00AB05A4" w:rsidRDefault="00AB05A4" w:rsidP="00AB0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AB05A4">
              <w:rPr>
                <w:rFonts w:eastAsia="Times New Roman" w:cs="Courier New"/>
                <w:b/>
                <w:bCs/>
                <w:color w:val="212121"/>
                <w:lang w:val="en-AU" w:eastAsia="en-AU"/>
              </w:rPr>
              <w:t>from</w:t>
            </w:r>
            <w:r w:rsidRPr="00AB05A4">
              <w:rPr>
                <w:rFonts w:eastAsia="Times New Roman" w:cs="Courier New"/>
                <w:color w:val="212121"/>
                <w:lang w:val="en-AU" w:eastAsia="en-AU"/>
              </w:rPr>
              <w:t xml:space="preserve"> psycopg2 </w:t>
            </w:r>
            <w:r w:rsidRPr="00AB05A4">
              <w:rPr>
                <w:rFonts w:eastAsia="Times New Roman" w:cs="Courier New"/>
                <w:b/>
                <w:bCs/>
                <w:color w:val="212121"/>
                <w:lang w:val="en-AU" w:eastAsia="en-AU"/>
              </w:rPr>
              <w:t>import</w:t>
            </w:r>
            <w:r w:rsidRPr="00AB05A4">
              <w:rPr>
                <w:rFonts w:eastAsia="Times New Roman" w:cs="Courier New"/>
                <w:color w:val="212121"/>
                <w:lang w:val="en-AU" w:eastAsia="en-AU"/>
              </w:rPr>
              <w:t xml:space="preserve"> Error</w:t>
            </w:r>
          </w:p>
          <w:p w14:paraId="2BDC93CA" w14:textId="77777777" w:rsidR="00AB05A4" w:rsidRPr="00AB05A4" w:rsidRDefault="00AB05A4" w:rsidP="00AB0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AB05A4">
              <w:rPr>
                <w:rFonts w:eastAsia="Times New Roman" w:cs="Courier New"/>
                <w:b/>
                <w:bCs/>
                <w:color w:val="212121"/>
                <w:lang w:val="en-AU" w:eastAsia="en-AU"/>
              </w:rPr>
              <w:t>from</w:t>
            </w:r>
            <w:r w:rsidRPr="00AB05A4">
              <w:rPr>
                <w:rFonts w:eastAsia="Times New Roman" w:cs="Courier New"/>
                <w:color w:val="212121"/>
                <w:lang w:val="en-AU" w:eastAsia="en-AU"/>
              </w:rPr>
              <w:t xml:space="preserve"> psycopg2.extensions </w:t>
            </w:r>
            <w:r w:rsidRPr="00AB05A4">
              <w:rPr>
                <w:rFonts w:eastAsia="Times New Roman" w:cs="Courier New"/>
                <w:b/>
                <w:bCs/>
                <w:color w:val="212121"/>
                <w:lang w:val="en-AU" w:eastAsia="en-AU"/>
              </w:rPr>
              <w:t>import</w:t>
            </w:r>
            <w:r w:rsidRPr="00AB05A4">
              <w:rPr>
                <w:rFonts w:eastAsia="Times New Roman" w:cs="Courier New"/>
                <w:color w:val="212121"/>
                <w:lang w:val="en-AU" w:eastAsia="en-AU"/>
              </w:rPr>
              <w:t xml:space="preserve"> ISOLATION_LEVEL_AUTOCOMMIT</w:t>
            </w:r>
          </w:p>
          <w:p w14:paraId="481E8972" w14:textId="77777777" w:rsidR="00AB05A4" w:rsidRPr="00AB05A4" w:rsidRDefault="00AB05A4" w:rsidP="00AB0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AB05A4">
              <w:rPr>
                <w:rFonts w:eastAsia="Times New Roman" w:cs="Courier New"/>
                <w:b/>
                <w:bCs/>
                <w:color w:val="212121"/>
                <w:lang w:val="en-AU" w:eastAsia="en-AU"/>
              </w:rPr>
              <w:t>from</w:t>
            </w:r>
            <w:r w:rsidRPr="00AB05A4">
              <w:rPr>
                <w:rFonts w:eastAsia="Times New Roman" w:cs="Courier New"/>
                <w:color w:val="212121"/>
                <w:lang w:val="en-AU" w:eastAsia="en-AU"/>
              </w:rPr>
              <w:t xml:space="preserve"> sqlalchemy </w:t>
            </w:r>
            <w:r w:rsidRPr="00AB05A4">
              <w:rPr>
                <w:rFonts w:eastAsia="Times New Roman" w:cs="Courier New"/>
                <w:b/>
                <w:bCs/>
                <w:color w:val="212121"/>
                <w:lang w:val="en-AU" w:eastAsia="en-AU"/>
              </w:rPr>
              <w:t>import</w:t>
            </w:r>
            <w:r w:rsidRPr="00AB05A4">
              <w:rPr>
                <w:rFonts w:eastAsia="Times New Roman" w:cs="Courier New"/>
                <w:color w:val="212121"/>
                <w:lang w:val="en-AU" w:eastAsia="en-AU"/>
              </w:rPr>
              <w:t xml:space="preserve"> create_engine</w:t>
            </w:r>
          </w:p>
          <w:p w14:paraId="568BBBD2" w14:textId="77777777" w:rsidR="00AB05A4" w:rsidRPr="00AB05A4" w:rsidRDefault="00AB05A4" w:rsidP="00AB0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Courier New"/>
                <w:color w:val="212121"/>
                <w:lang w:val="en-AU" w:eastAsia="en-AU"/>
              </w:rPr>
            </w:pPr>
            <w:r w:rsidRPr="00AB05A4">
              <w:rPr>
                <w:rFonts w:eastAsia="Times New Roman" w:cs="Courier New"/>
                <w:b/>
                <w:bCs/>
                <w:color w:val="212121"/>
                <w:lang w:val="en-AU" w:eastAsia="en-AU"/>
              </w:rPr>
              <w:t>from</w:t>
            </w:r>
            <w:r w:rsidRPr="00AB05A4">
              <w:rPr>
                <w:rFonts w:eastAsia="Times New Roman" w:cs="Courier New"/>
                <w:color w:val="212121"/>
                <w:lang w:val="en-AU" w:eastAsia="en-AU"/>
              </w:rPr>
              <w:t xml:space="preserve"> sqlalchemy </w:t>
            </w:r>
            <w:r w:rsidRPr="00AB05A4">
              <w:rPr>
                <w:rFonts w:eastAsia="Times New Roman" w:cs="Courier New"/>
                <w:b/>
                <w:bCs/>
                <w:color w:val="212121"/>
                <w:lang w:val="en-AU" w:eastAsia="en-AU"/>
              </w:rPr>
              <w:t>import</w:t>
            </w:r>
            <w:r w:rsidRPr="00AB05A4">
              <w:rPr>
                <w:rFonts w:eastAsia="Times New Roman" w:cs="Courier New"/>
                <w:color w:val="212121"/>
                <w:lang w:val="en-AU" w:eastAsia="en-AU"/>
              </w:rPr>
              <w:t xml:space="preserve"> inspect</w:t>
            </w:r>
          </w:p>
          <w:p w14:paraId="49B14639" w14:textId="77777777" w:rsidR="00AB05A4" w:rsidRPr="00084F03" w:rsidRDefault="00AB05A4" w:rsidP="00AB0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lang w:val="en-AU" w:eastAsia="en-AU"/>
              </w:rPr>
            </w:pPr>
            <w:r w:rsidRPr="00AB05A4">
              <w:rPr>
                <w:rFonts w:eastAsia="Times New Roman" w:cs="Courier New"/>
                <w:b/>
                <w:bCs/>
                <w:color w:val="212121"/>
                <w:lang w:val="en-AU" w:eastAsia="en-AU"/>
              </w:rPr>
              <w:t>from</w:t>
            </w:r>
            <w:r w:rsidRPr="00AB05A4">
              <w:rPr>
                <w:rFonts w:eastAsia="Times New Roman" w:cs="Courier New"/>
                <w:color w:val="212121"/>
                <w:lang w:val="en-AU" w:eastAsia="en-AU"/>
              </w:rPr>
              <w:t xml:space="preserve"> SQLkeys </w:t>
            </w:r>
            <w:r w:rsidRPr="00AB05A4">
              <w:rPr>
                <w:rFonts w:eastAsia="Times New Roman" w:cs="Courier New"/>
                <w:b/>
                <w:bCs/>
                <w:color w:val="212121"/>
                <w:lang w:val="en-AU" w:eastAsia="en-AU"/>
              </w:rPr>
              <w:t>import</w:t>
            </w:r>
            <w:r w:rsidRPr="00AB05A4">
              <w:rPr>
                <w:rFonts w:eastAsia="Times New Roman" w:cs="Courier New"/>
                <w:color w:val="212121"/>
                <w:lang w:val="en-AU" w:eastAsia="en-AU"/>
              </w:rPr>
              <w:t xml:space="preserve"> password</w:t>
            </w:r>
          </w:p>
          <w:p w14:paraId="5F1836A2" w14:textId="77777777" w:rsidR="00AB05A4" w:rsidRPr="00AB05A4" w:rsidRDefault="00AB05A4" w:rsidP="00AB0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20"/>
                <w:szCs w:val="20"/>
                <w:lang w:val="en-AU" w:eastAsia="en-AU"/>
              </w:rPr>
            </w:pPr>
          </w:p>
          <w:p w14:paraId="584B5011" w14:textId="77777777" w:rsidR="00A655D2" w:rsidRDefault="002251F9" w:rsidP="004B0FD7">
            <w:r>
              <w:t xml:space="preserve"> </w:t>
            </w:r>
            <w:r w:rsidR="00084F03">
              <w:t>A</w:t>
            </w:r>
            <w:r w:rsidR="00271339">
              <w:t xml:space="preserve"> host port </w:t>
            </w:r>
            <w:r w:rsidR="00084F03">
              <w:t xml:space="preserve">was then </w:t>
            </w:r>
            <w:r w:rsidR="00271339">
              <w:t xml:space="preserve">created. </w:t>
            </w:r>
            <w:r>
              <w:t xml:space="preserve">We then connected to </w:t>
            </w:r>
            <w:r w:rsidR="00570D2C">
              <w:t xml:space="preserve">PostgresSQL to create a Database </w:t>
            </w:r>
            <w:r w:rsidR="00D7770C">
              <w:t xml:space="preserve">and then inputted the data </w:t>
            </w:r>
            <w:r w:rsidR="006B00DD">
              <w:t>using the create engine method.</w:t>
            </w:r>
            <w:r w:rsidR="00386464">
              <w:t xml:space="preserve"> Tables were then created for </w:t>
            </w:r>
            <w:r w:rsidR="00592849">
              <w:t>the three datasets of GPD, Population &amp; Gender</w:t>
            </w:r>
            <w:r w:rsidR="000F7D56">
              <w:t xml:space="preserve">. </w:t>
            </w:r>
          </w:p>
          <w:p w14:paraId="0CCD5DD0" w14:textId="43F1EEF3" w:rsidR="00892851" w:rsidRDefault="000F45FD" w:rsidP="004B0FD7">
            <w:r w:rsidRPr="000F45FD">
              <w:rPr>
                <w:noProof/>
              </w:rPr>
              <w:lastRenderedPageBreak/>
              <w:drawing>
                <wp:inline distT="0" distB="0" distL="0" distR="0" wp14:anchorId="3368AFA1" wp14:editId="522674AD">
                  <wp:extent cx="4252328" cy="1729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2328" cy="1729890"/>
                          </a:xfrm>
                          <a:prstGeom prst="rect">
                            <a:avLst/>
                          </a:prstGeom>
                        </pic:spPr>
                      </pic:pic>
                    </a:graphicData>
                  </a:graphic>
                </wp:inline>
              </w:drawing>
            </w:r>
          </w:p>
          <w:p w14:paraId="6CDD06C3" w14:textId="77777777" w:rsidR="007D625C" w:rsidRDefault="007D625C" w:rsidP="004B0FD7"/>
          <w:p w14:paraId="5C717E29" w14:textId="0C41DA27" w:rsidR="007D625C" w:rsidRDefault="007D625C" w:rsidP="004B0FD7">
            <w:r w:rsidRPr="007D625C">
              <w:rPr>
                <w:noProof/>
              </w:rPr>
              <w:drawing>
                <wp:inline distT="0" distB="0" distL="0" distR="0" wp14:anchorId="555AD4DF" wp14:editId="18A54C86">
                  <wp:extent cx="4633362" cy="15241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3362" cy="1524132"/>
                          </a:xfrm>
                          <a:prstGeom prst="rect">
                            <a:avLst/>
                          </a:prstGeom>
                        </pic:spPr>
                      </pic:pic>
                    </a:graphicData>
                  </a:graphic>
                </wp:inline>
              </w:drawing>
            </w:r>
          </w:p>
          <w:p w14:paraId="6E83F6AE" w14:textId="77777777" w:rsidR="007D625C" w:rsidRDefault="007D625C" w:rsidP="004B0FD7"/>
          <w:p w14:paraId="7C9DB7D4" w14:textId="1CC10E01" w:rsidR="007D625C" w:rsidRDefault="00E51B4D" w:rsidP="004B0FD7">
            <w:r w:rsidRPr="00E51B4D">
              <w:rPr>
                <w:noProof/>
              </w:rPr>
              <w:drawing>
                <wp:inline distT="0" distB="0" distL="0" distR="0" wp14:anchorId="354310BC" wp14:editId="68E5C400">
                  <wp:extent cx="4663844" cy="17298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844" cy="1729890"/>
                          </a:xfrm>
                          <a:prstGeom prst="rect">
                            <a:avLst/>
                          </a:prstGeom>
                        </pic:spPr>
                      </pic:pic>
                    </a:graphicData>
                  </a:graphic>
                </wp:inline>
              </w:drawing>
            </w:r>
          </w:p>
          <w:p w14:paraId="66C81893" w14:textId="2EA3ADB2" w:rsidR="00D95E4C" w:rsidRDefault="000F7D56" w:rsidP="004B0FD7">
            <w:r>
              <w:t xml:space="preserve">Following this the tables were then </w:t>
            </w:r>
            <w:r w:rsidR="00580805">
              <w:t>read out into updated CSV files</w:t>
            </w:r>
            <w:r w:rsidR="008B6E12">
              <w:t xml:space="preserve"> prior to closing the connection.</w:t>
            </w:r>
          </w:p>
          <w:p w14:paraId="105F52C1" w14:textId="77777777" w:rsidR="008B6E12" w:rsidRDefault="008B6E12" w:rsidP="004B0FD7"/>
          <w:p w14:paraId="11B8DAF3" w14:textId="668A3A54" w:rsidR="008B6E12" w:rsidRDefault="008B6E12" w:rsidP="004B0FD7">
            <w:pPr>
              <w:rPr>
                <w:sz w:val="28"/>
                <w:szCs w:val="28"/>
              </w:rPr>
            </w:pPr>
            <w:r w:rsidRPr="008B6E12">
              <w:rPr>
                <w:sz w:val="28"/>
                <w:szCs w:val="28"/>
              </w:rPr>
              <w:t xml:space="preserve">Using </w:t>
            </w:r>
            <w:r w:rsidR="001108BA">
              <w:rPr>
                <w:sz w:val="28"/>
                <w:szCs w:val="28"/>
              </w:rPr>
              <w:t>MongoDB</w:t>
            </w:r>
          </w:p>
          <w:p w14:paraId="24AA21D7" w14:textId="77777777" w:rsidR="00F67A89" w:rsidRDefault="001108BA" w:rsidP="00190A15">
            <w:pPr>
              <w:pStyle w:val="HTMLPreformatted"/>
              <w:spacing w:line="244" w:lineRule="atLeast"/>
              <w:rPr>
                <w:rFonts w:asciiTheme="minorHAnsi" w:hAnsiTheme="minorHAnsi"/>
                <w:sz w:val="24"/>
                <w:szCs w:val="24"/>
              </w:rPr>
            </w:pPr>
            <w:r w:rsidRPr="00190A15">
              <w:rPr>
                <w:rFonts w:asciiTheme="minorHAnsi" w:hAnsiTheme="minorHAnsi"/>
                <w:sz w:val="24"/>
                <w:szCs w:val="24"/>
              </w:rPr>
              <w:t>The required depend</w:t>
            </w:r>
            <w:r w:rsidR="00D447AD" w:rsidRPr="00190A15">
              <w:rPr>
                <w:rFonts w:asciiTheme="minorHAnsi" w:hAnsiTheme="minorHAnsi"/>
                <w:sz w:val="24"/>
                <w:szCs w:val="24"/>
              </w:rPr>
              <w:t xml:space="preserve">encies were imported </w:t>
            </w:r>
          </w:p>
          <w:p w14:paraId="66A2687A" w14:textId="77777777" w:rsidR="00F67A89" w:rsidRDefault="00190A15" w:rsidP="00190A15">
            <w:pPr>
              <w:pStyle w:val="HTMLPreformatted"/>
              <w:spacing w:line="244" w:lineRule="atLeast"/>
            </w:pPr>
            <w:r w:rsidRPr="00190A15">
              <w:rPr>
                <w:rFonts w:asciiTheme="minorHAnsi" w:eastAsia="Times New Roman" w:hAnsiTheme="minorHAnsi" w:cs="Courier New"/>
                <w:b/>
                <w:bCs/>
                <w:color w:val="212121"/>
                <w:sz w:val="24"/>
                <w:szCs w:val="24"/>
                <w:lang w:val="en-AU" w:eastAsia="en-AU"/>
              </w:rPr>
              <w:t>import</w:t>
            </w:r>
            <w:r w:rsidRPr="00190A15">
              <w:rPr>
                <w:rFonts w:asciiTheme="minorHAnsi" w:eastAsia="Times New Roman" w:hAnsiTheme="minorHAnsi" w:cs="Courier New"/>
                <w:color w:val="212121"/>
                <w:sz w:val="24"/>
                <w:szCs w:val="24"/>
                <w:lang w:val="en-AU" w:eastAsia="en-AU"/>
              </w:rPr>
              <w:t xml:space="preserve"> pymongo</w:t>
            </w:r>
            <w:r w:rsidR="00D447AD">
              <w:t xml:space="preserve"> </w:t>
            </w:r>
          </w:p>
          <w:p w14:paraId="3D7EAEDD" w14:textId="3D8C984F" w:rsidR="001108BA" w:rsidRDefault="00D447AD" w:rsidP="00190A15">
            <w:pPr>
              <w:pStyle w:val="HTMLPreformatted"/>
              <w:spacing w:line="244" w:lineRule="atLeast"/>
              <w:rPr>
                <w:rFonts w:asciiTheme="minorHAnsi" w:hAnsiTheme="minorHAnsi"/>
                <w:sz w:val="24"/>
                <w:szCs w:val="24"/>
              </w:rPr>
            </w:pPr>
            <w:r w:rsidRPr="00750E87">
              <w:rPr>
                <w:rFonts w:asciiTheme="minorHAnsi" w:hAnsiTheme="minorHAnsi"/>
                <w:sz w:val="24"/>
                <w:szCs w:val="24"/>
              </w:rPr>
              <w:t xml:space="preserve">and a </w:t>
            </w:r>
            <w:r w:rsidR="00270A2B" w:rsidRPr="00750E87">
              <w:rPr>
                <w:rFonts w:asciiTheme="minorHAnsi" w:hAnsiTheme="minorHAnsi"/>
                <w:sz w:val="24"/>
                <w:szCs w:val="24"/>
              </w:rPr>
              <w:t>connection made to the client</w:t>
            </w:r>
            <w:r w:rsidR="00750E87">
              <w:rPr>
                <w:rFonts w:asciiTheme="minorHAnsi" w:hAnsiTheme="minorHAnsi"/>
                <w:sz w:val="24"/>
                <w:szCs w:val="24"/>
              </w:rPr>
              <w:t xml:space="preserve">. </w:t>
            </w:r>
            <w:r w:rsidR="00600C6D">
              <w:rPr>
                <w:rFonts w:asciiTheme="minorHAnsi" w:hAnsiTheme="minorHAnsi"/>
                <w:sz w:val="24"/>
                <w:szCs w:val="24"/>
              </w:rPr>
              <w:t>A</w:t>
            </w:r>
            <w:r w:rsidR="00676CC0">
              <w:rPr>
                <w:rFonts w:asciiTheme="minorHAnsi" w:hAnsiTheme="minorHAnsi"/>
                <w:sz w:val="24"/>
                <w:szCs w:val="24"/>
              </w:rPr>
              <w:t xml:space="preserve"> </w:t>
            </w:r>
            <w:r w:rsidR="00E53CFB">
              <w:rPr>
                <w:rFonts w:asciiTheme="minorHAnsi" w:hAnsiTheme="minorHAnsi"/>
                <w:sz w:val="24"/>
                <w:szCs w:val="24"/>
              </w:rPr>
              <w:t xml:space="preserve">list of the Country names was created </w:t>
            </w:r>
            <w:r w:rsidR="005A081E">
              <w:rPr>
                <w:rFonts w:asciiTheme="minorHAnsi" w:hAnsiTheme="minorHAnsi"/>
                <w:sz w:val="24"/>
                <w:szCs w:val="24"/>
              </w:rPr>
              <w:t>and the years were appended.</w:t>
            </w:r>
            <w:r w:rsidR="00270122">
              <w:rPr>
                <w:rFonts w:asciiTheme="minorHAnsi" w:hAnsiTheme="minorHAnsi"/>
                <w:sz w:val="24"/>
                <w:szCs w:val="24"/>
              </w:rPr>
              <w:t xml:space="preserve"> Using a for loop </w:t>
            </w:r>
            <w:r w:rsidR="00A10114">
              <w:rPr>
                <w:rFonts w:asciiTheme="minorHAnsi" w:hAnsiTheme="minorHAnsi"/>
                <w:sz w:val="24"/>
                <w:szCs w:val="24"/>
              </w:rPr>
              <w:t xml:space="preserve">a collection of the data was </w:t>
            </w:r>
            <w:r w:rsidR="00E320A4">
              <w:rPr>
                <w:rFonts w:asciiTheme="minorHAnsi" w:hAnsiTheme="minorHAnsi"/>
                <w:sz w:val="24"/>
                <w:szCs w:val="24"/>
              </w:rPr>
              <w:t>created of the key value pairs.</w:t>
            </w:r>
          </w:p>
          <w:p w14:paraId="6279C1D6" w14:textId="14546AF9" w:rsidR="00753F39" w:rsidRDefault="00753F39" w:rsidP="00190A15">
            <w:pPr>
              <w:pStyle w:val="HTMLPreformatted"/>
              <w:spacing w:line="244" w:lineRule="atLeast"/>
              <w:rPr>
                <w:rFonts w:asciiTheme="minorHAnsi" w:hAnsiTheme="minorHAnsi"/>
                <w:sz w:val="24"/>
                <w:szCs w:val="24"/>
              </w:rPr>
            </w:pPr>
            <w:r w:rsidRPr="00753F39">
              <w:rPr>
                <w:rFonts w:asciiTheme="minorHAnsi" w:hAnsiTheme="minorHAnsi"/>
                <w:sz w:val="24"/>
                <w:szCs w:val="24"/>
              </w:rPr>
              <w:lastRenderedPageBreak/>
              <w:drawing>
                <wp:inline distT="0" distB="0" distL="0" distR="0" wp14:anchorId="059898D2" wp14:editId="4A2B52E8">
                  <wp:extent cx="5943600" cy="30810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1020"/>
                          </a:xfrm>
                          <a:prstGeom prst="rect">
                            <a:avLst/>
                          </a:prstGeom>
                        </pic:spPr>
                      </pic:pic>
                    </a:graphicData>
                  </a:graphic>
                </wp:inline>
              </w:drawing>
            </w:r>
          </w:p>
          <w:p w14:paraId="234819A7" w14:textId="77777777" w:rsidR="00E320A4" w:rsidRDefault="00E320A4" w:rsidP="00190A15">
            <w:pPr>
              <w:pStyle w:val="HTMLPreformatted"/>
              <w:spacing w:line="244" w:lineRule="atLeast"/>
              <w:rPr>
                <w:rFonts w:asciiTheme="minorHAnsi" w:eastAsia="Times New Roman" w:hAnsiTheme="minorHAnsi" w:cs="Courier New"/>
                <w:color w:val="212121"/>
                <w:sz w:val="24"/>
                <w:szCs w:val="24"/>
                <w:lang w:val="en-AU" w:eastAsia="en-AU"/>
              </w:rPr>
            </w:pPr>
          </w:p>
          <w:p w14:paraId="2B1F5A51" w14:textId="2D6B24DC" w:rsidR="00E320A4" w:rsidRPr="00750E87" w:rsidRDefault="006125B1" w:rsidP="00190A15">
            <w:pPr>
              <w:pStyle w:val="HTMLPreformatted"/>
              <w:spacing w:line="244" w:lineRule="atLeast"/>
              <w:rPr>
                <w:rFonts w:asciiTheme="minorHAnsi" w:eastAsia="Times New Roman" w:hAnsiTheme="minorHAnsi" w:cs="Courier New"/>
                <w:color w:val="212121"/>
                <w:sz w:val="24"/>
                <w:szCs w:val="24"/>
                <w:lang w:val="en-AU" w:eastAsia="en-AU"/>
              </w:rPr>
            </w:pPr>
            <w:r w:rsidRPr="006125B1">
              <w:rPr>
                <w:rFonts w:asciiTheme="minorHAnsi" w:eastAsia="Times New Roman" w:hAnsiTheme="minorHAnsi" w:cs="Courier New"/>
                <w:noProof/>
                <w:color w:val="212121"/>
                <w:sz w:val="24"/>
                <w:szCs w:val="24"/>
                <w:lang w:val="en-AU" w:eastAsia="en-AU"/>
              </w:rPr>
              <w:drawing>
                <wp:inline distT="0" distB="0" distL="0" distR="0" wp14:anchorId="0271D162" wp14:editId="150DE5A8">
                  <wp:extent cx="6062472" cy="34745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2350" cy="3485910"/>
                          </a:xfrm>
                          <a:prstGeom prst="rect">
                            <a:avLst/>
                          </a:prstGeom>
                        </pic:spPr>
                      </pic:pic>
                    </a:graphicData>
                  </a:graphic>
                </wp:inline>
              </w:drawing>
            </w:r>
          </w:p>
          <w:p w14:paraId="70B4003D" w14:textId="1D0E7646" w:rsidR="0092115A" w:rsidRDefault="0092115A" w:rsidP="00567913"/>
          <w:p w14:paraId="5627D6FD" w14:textId="77777777" w:rsidR="001A5F41" w:rsidRDefault="001A5F41" w:rsidP="00FC4840">
            <w:pPr>
              <w:jc w:val="center"/>
              <w:rPr>
                <w:rFonts w:asciiTheme="majorHAnsi" w:hAnsiTheme="majorHAnsi"/>
              </w:rPr>
            </w:pPr>
          </w:p>
          <w:p w14:paraId="04A37EA0" w14:textId="1C11E5A4" w:rsidR="00C504CB" w:rsidRDefault="00C504CB" w:rsidP="00FC4840">
            <w:pPr>
              <w:jc w:val="center"/>
              <w:rPr>
                <w:rFonts w:asciiTheme="majorHAnsi" w:hAnsiTheme="majorHAnsi"/>
                <w:sz w:val="44"/>
                <w:szCs w:val="44"/>
              </w:rPr>
            </w:pPr>
            <w:r>
              <w:rPr>
                <w:rFonts w:asciiTheme="majorHAnsi" w:hAnsiTheme="majorHAnsi"/>
                <w:sz w:val="44"/>
                <w:szCs w:val="44"/>
              </w:rPr>
              <w:t>Summary</w:t>
            </w:r>
          </w:p>
          <w:p w14:paraId="7B4F8AE4" w14:textId="77777777" w:rsidR="00F33AD2" w:rsidRDefault="00C504CB" w:rsidP="001A4206">
            <w:r w:rsidRPr="002501E5">
              <w:t xml:space="preserve">Using the ETL </w:t>
            </w:r>
            <w:r w:rsidR="00CD1E3F" w:rsidRPr="002501E5">
              <w:t xml:space="preserve">data integration process </w:t>
            </w:r>
            <w:r w:rsidR="00B53C8C" w:rsidRPr="002501E5">
              <w:t>we were able to combine the three large</w:t>
            </w:r>
            <w:r w:rsidR="00EB6973">
              <w:t xml:space="preserve"> csv files</w:t>
            </w:r>
            <w:r w:rsidR="006552C3">
              <w:t xml:space="preserve"> from </w:t>
            </w:r>
            <w:hyperlink r:id="rId21" w:history="1">
              <w:r w:rsidR="006552C3" w:rsidRPr="0062210F">
                <w:rPr>
                  <w:rStyle w:val="Hyperlink"/>
                </w:rPr>
                <w:t>https://data.worldbank.org/</w:t>
              </w:r>
            </w:hyperlink>
            <w:r w:rsidR="00B53C8C" w:rsidRPr="002501E5">
              <w:t xml:space="preserve"> into a consistent data store that will allow the data analysis and </w:t>
            </w:r>
            <w:r w:rsidR="00DC7186" w:rsidRPr="002501E5">
              <w:t>visualization</w:t>
            </w:r>
            <w:r w:rsidR="00B53C8C" w:rsidRPr="002501E5">
              <w:t xml:space="preserve"> </w:t>
            </w:r>
            <w:r w:rsidR="00DC7186" w:rsidRPr="002501E5">
              <w:t xml:space="preserve">for users to be able to </w:t>
            </w:r>
            <w:r w:rsidR="002501E5" w:rsidRPr="002501E5">
              <w:t xml:space="preserve">answer the </w:t>
            </w:r>
            <w:r w:rsidR="006552C3">
              <w:t xml:space="preserve">following questions </w:t>
            </w:r>
            <w:r w:rsidR="001A4206">
              <w:t xml:space="preserve">as </w:t>
            </w:r>
            <w:r w:rsidR="00F33AD2">
              <w:t>per our initial objective.</w:t>
            </w:r>
          </w:p>
          <w:p w14:paraId="78A9431A" w14:textId="77777777" w:rsidR="00F33AD2" w:rsidRDefault="00F33AD2" w:rsidP="001A4206">
            <w:pPr>
              <w:rPr>
                <w:i/>
                <w:iCs/>
              </w:rPr>
            </w:pPr>
          </w:p>
          <w:p w14:paraId="2169DAF0" w14:textId="35903761" w:rsidR="001A4206" w:rsidRPr="001A4206" w:rsidRDefault="001A4206" w:rsidP="001A4206">
            <w:pPr>
              <w:rPr>
                <w:i/>
                <w:iCs/>
              </w:rPr>
            </w:pPr>
            <w:r w:rsidRPr="001A4206">
              <w:rPr>
                <w:i/>
                <w:iCs/>
              </w:rPr>
              <w:t>What impact does GDP have on Population Growth?</w:t>
            </w:r>
          </w:p>
          <w:p w14:paraId="7500E234" w14:textId="77777777" w:rsidR="001A4206" w:rsidRPr="001A4206" w:rsidRDefault="001A4206" w:rsidP="001A4206">
            <w:pPr>
              <w:rPr>
                <w:i/>
                <w:iCs/>
              </w:rPr>
            </w:pPr>
            <w:r w:rsidRPr="001A4206">
              <w:rPr>
                <w:i/>
                <w:iCs/>
              </w:rPr>
              <w:lastRenderedPageBreak/>
              <w:t>As country borders have generally remained static for the past 30 years, does the population increase rate slow down as time passes? How about GDP?</w:t>
            </w:r>
          </w:p>
          <w:p w14:paraId="3DF2EDDC" w14:textId="77777777" w:rsidR="001A4206" w:rsidRPr="001A4206" w:rsidRDefault="001A4206" w:rsidP="001A4206">
            <w:pPr>
              <w:rPr>
                <w:i/>
                <w:iCs/>
              </w:rPr>
            </w:pPr>
            <w:r w:rsidRPr="001A4206">
              <w:rPr>
                <w:i/>
                <w:iCs/>
              </w:rPr>
              <w:t>What impact does the Gender Ratio of a country have on the Population Growth? Does this also have an impact on the GDP of a country?</w:t>
            </w:r>
          </w:p>
          <w:p w14:paraId="1C529679" w14:textId="2B9BEC43" w:rsidR="00C504CB" w:rsidRPr="001A4206" w:rsidRDefault="00C504CB" w:rsidP="00C504CB">
            <w:pPr>
              <w:rPr>
                <w:i/>
                <w:iCs/>
              </w:rPr>
            </w:pPr>
          </w:p>
          <w:p w14:paraId="3ED9E886" w14:textId="77777777" w:rsidR="001A5F41" w:rsidRPr="00567913" w:rsidRDefault="001A5F41" w:rsidP="00567913"/>
          <w:p w14:paraId="28C82F1A" w14:textId="77777777" w:rsidR="009716DD" w:rsidRDefault="009716DD" w:rsidP="00C270A2"/>
          <w:p w14:paraId="1EC8416F" w14:textId="77777777" w:rsidR="00535F0E" w:rsidRPr="00535F0E" w:rsidRDefault="00535F0E" w:rsidP="00535F0E">
            <w:pPr>
              <w:rPr>
                <w:rFonts w:asciiTheme="majorHAnsi" w:hAnsiTheme="majorHAnsi"/>
              </w:rPr>
            </w:pPr>
          </w:p>
          <w:p w14:paraId="56C67D2B" w14:textId="77777777" w:rsidR="00EE53E2" w:rsidRPr="00EE53E2" w:rsidRDefault="00EE53E2" w:rsidP="00EE53E2">
            <w:pPr>
              <w:rPr>
                <w:rFonts w:asciiTheme="majorHAnsi" w:hAnsiTheme="majorHAnsi"/>
                <w:sz w:val="44"/>
                <w:szCs w:val="44"/>
              </w:rPr>
            </w:pPr>
          </w:p>
          <w:p w14:paraId="3E6A5D7B" w14:textId="77777777" w:rsidR="00875678" w:rsidRDefault="00875678" w:rsidP="00760C5F"/>
          <w:p w14:paraId="03D324F2" w14:textId="77777777" w:rsidR="00875678" w:rsidRDefault="00875678" w:rsidP="00760C5F"/>
          <w:p w14:paraId="739F2827" w14:textId="3BD45E93" w:rsidR="00760C5F" w:rsidRDefault="00760C5F" w:rsidP="00760C5F"/>
          <w:p w14:paraId="5D3CF15C" w14:textId="77777777" w:rsidR="00760C5F" w:rsidRPr="00760C5F" w:rsidRDefault="00760C5F" w:rsidP="00760C5F">
            <w:pPr>
              <w:jc w:val="center"/>
              <w:rPr>
                <w:sz w:val="44"/>
                <w:szCs w:val="44"/>
              </w:rPr>
            </w:pPr>
          </w:p>
          <w:p w14:paraId="22602AAF" w14:textId="77777777" w:rsidR="00760C5F" w:rsidRDefault="00760C5F" w:rsidP="00760C5F"/>
          <w:p w14:paraId="667BB104" w14:textId="5A2A432E" w:rsidR="00760C5F" w:rsidRPr="00760C5F" w:rsidRDefault="00760C5F" w:rsidP="00760C5F"/>
        </w:tc>
      </w:tr>
      <w:tr w:rsidR="006125B1" w14:paraId="2B3A520A" w14:textId="77777777" w:rsidTr="00C270A2">
        <w:trPr>
          <w:trHeight w:val="1576"/>
        </w:trPr>
        <w:tc>
          <w:tcPr>
            <w:tcW w:w="9208" w:type="dxa"/>
            <w:gridSpan w:val="3"/>
          </w:tcPr>
          <w:p w14:paraId="75391DD4" w14:textId="12DA14FD" w:rsidR="0051591A" w:rsidRPr="0051591A" w:rsidRDefault="0051591A" w:rsidP="0051591A"/>
        </w:tc>
      </w:tr>
      <w:tr w:rsidR="00760C5F" w14:paraId="142B288A" w14:textId="77777777" w:rsidTr="00C270A2">
        <w:trPr>
          <w:trHeight w:val="1576"/>
        </w:trPr>
        <w:tc>
          <w:tcPr>
            <w:tcW w:w="9208" w:type="dxa"/>
            <w:gridSpan w:val="3"/>
          </w:tcPr>
          <w:p w14:paraId="11F236C0" w14:textId="77777777" w:rsidR="00760C5F" w:rsidRDefault="00760C5F" w:rsidP="00A123DD">
            <w:pPr>
              <w:pStyle w:val="Heading3"/>
            </w:pPr>
          </w:p>
        </w:tc>
      </w:tr>
    </w:tbl>
    <w:p w14:paraId="093EBB40" w14:textId="77777777" w:rsidR="000359D1" w:rsidRDefault="000359D1"/>
    <w:sectPr w:rsidR="000359D1" w:rsidSect="009B2968">
      <w:headerReference w:type="default" r:id="rId22"/>
      <w:footerReference w:type="even" r:id="rId23"/>
      <w:footerReference w:type="default" r:id="rId24"/>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34D08" w14:textId="77777777" w:rsidR="00CB7E19" w:rsidRDefault="00CB7E19" w:rsidP="009B2968">
      <w:r>
        <w:separator/>
      </w:r>
    </w:p>
  </w:endnote>
  <w:endnote w:type="continuationSeparator" w:id="0">
    <w:p w14:paraId="4BBF2E3B" w14:textId="77777777" w:rsidR="00CB7E19" w:rsidRDefault="00CB7E19"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EndPr>
      <w:rPr>
        <w:rStyle w:val="PageNumber"/>
      </w:rPr>
    </w:sdtEndPr>
    <w:sdtContent>
      <w:p w14:paraId="7DAB8ABB"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F613AE"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7BAF2"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BD451" w14:textId="77777777" w:rsidR="00CB7E19" w:rsidRDefault="00CB7E19" w:rsidP="009B2968">
      <w:r>
        <w:separator/>
      </w:r>
    </w:p>
  </w:footnote>
  <w:footnote w:type="continuationSeparator" w:id="0">
    <w:p w14:paraId="6B3DEF86" w14:textId="77777777" w:rsidR="00CB7E19" w:rsidRDefault="00CB7E19"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FA78C" w14:textId="63418D0C" w:rsidR="009B2968" w:rsidRPr="009B2968" w:rsidRDefault="009B2968" w:rsidP="00E832AC">
    <w:pPr>
      <w:pStyle w:val="Header"/>
    </w:pPr>
    <w:r w:rsidRPr="00E44B70">
      <w:rPr>
        <w:noProof/>
        <w:lang w:eastAsia="en-AU"/>
      </w:rPr>
      <mc:AlternateContent>
        <mc:Choice Requires="wps">
          <w:drawing>
            <wp:inline distT="0" distB="0" distL="0" distR="0" wp14:anchorId="61B726AF" wp14:editId="4A53FF62">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150C8EDC"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" fillcolor="#e2b80f [3204]" stroked="f" strokeweight="2pt">
              <v:stroke miterlimit="4"/>
              <v:textbox inset="3pt,3pt,3pt,3pt"/>
              <w10:anchorlock/>
            </v:rect>
          </w:pict>
        </mc:Fallback>
      </mc:AlternateContent>
    </w: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FD8"/>
    <w:rsid w:val="000049D0"/>
    <w:rsid w:val="00006AD0"/>
    <w:rsid w:val="0001143C"/>
    <w:rsid w:val="000114EB"/>
    <w:rsid w:val="00020C89"/>
    <w:rsid w:val="000359D1"/>
    <w:rsid w:val="00054DE9"/>
    <w:rsid w:val="00055028"/>
    <w:rsid w:val="00056C5C"/>
    <w:rsid w:val="00063F10"/>
    <w:rsid w:val="00075273"/>
    <w:rsid w:val="00076789"/>
    <w:rsid w:val="00077CB7"/>
    <w:rsid w:val="00084F03"/>
    <w:rsid w:val="00086AFE"/>
    <w:rsid w:val="000918DB"/>
    <w:rsid w:val="00096B94"/>
    <w:rsid w:val="000C7394"/>
    <w:rsid w:val="000E2CA1"/>
    <w:rsid w:val="000F45FD"/>
    <w:rsid w:val="000F6E61"/>
    <w:rsid w:val="000F7D56"/>
    <w:rsid w:val="001108BA"/>
    <w:rsid w:val="0013513E"/>
    <w:rsid w:val="00150C65"/>
    <w:rsid w:val="00187632"/>
    <w:rsid w:val="00187A05"/>
    <w:rsid w:val="001900DC"/>
    <w:rsid w:val="00190A15"/>
    <w:rsid w:val="001937F4"/>
    <w:rsid w:val="001A4206"/>
    <w:rsid w:val="001A5F41"/>
    <w:rsid w:val="001D38F2"/>
    <w:rsid w:val="001D390E"/>
    <w:rsid w:val="0020720E"/>
    <w:rsid w:val="00211CE6"/>
    <w:rsid w:val="002251F9"/>
    <w:rsid w:val="002366C9"/>
    <w:rsid w:val="002501E5"/>
    <w:rsid w:val="00270122"/>
    <w:rsid w:val="00270A2B"/>
    <w:rsid w:val="00271339"/>
    <w:rsid w:val="00276CDB"/>
    <w:rsid w:val="0036782E"/>
    <w:rsid w:val="00386464"/>
    <w:rsid w:val="003A47DC"/>
    <w:rsid w:val="003A7DA5"/>
    <w:rsid w:val="003B123F"/>
    <w:rsid w:val="003B1BE6"/>
    <w:rsid w:val="003C1AD4"/>
    <w:rsid w:val="003D2091"/>
    <w:rsid w:val="003D41B9"/>
    <w:rsid w:val="003E0356"/>
    <w:rsid w:val="003E6AB7"/>
    <w:rsid w:val="003F02EF"/>
    <w:rsid w:val="003F055B"/>
    <w:rsid w:val="004836AA"/>
    <w:rsid w:val="004B0FD7"/>
    <w:rsid w:val="004B42A7"/>
    <w:rsid w:val="004D1B73"/>
    <w:rsid w:val="004E0205"/>
    <w:rsid w:val="004F516F"/>
    <w:rsid w:val="004F5FD5"/>
    <w:rsid w:val="005030F9"/>
    <w:rsid w:val="005032FE"/>
    <w:rsid w:val="0051591A"/>
    <w:rsid w:val="00531204"/>
    <w:rsid w:val="00535F0E"/>
    <w:rsid w:val="005526B1"/>
    <w:rsid w:val="00567913"/>
    <w:rsid w:val="00567D5B"/>
    <w:rsid w:val="00570D2C"/>
    <w:rsid w:val="00580805"/>
    <w:rsid w:val="00582709"/>
    <w:rsid w:val="005923DC"/>
    <w:rsid w:val="00592849"/>
    <w:rsid w:val="00595807"/>
    <w:rsid w:val="005A081E"/>
    <w:rsid w:val="005A57ED"/>
    <w:rsid w:val="005B2F81"/>
    <w:rsid w:val="005D4877"/>
    <w:rsid w:val="005E0C2C"/>
    <w:rsid w:val="005F006B"/>
    <w:rsid w:val="005F0DFE"/>
    <w:rsid w:val="00600C6D"/>
    <w:rsid w:val="006125B1"/>
    <w:rsid w:val="00623CFB"/>
    <w:rsid w:val="00630D2D"/>
    <w:rsid w:val="006514A8"/>
    <w:rsid w:val="00653730"/>
    <w:rsid w:val="006552C3"/>
    <w:rsid w:val="006567FA"/>
    <w:rsid w:val="00676CC0"/>
    <w:rsid w:val="006A7189"/>
    <w:rsid w:val="006B00DD"/>
    <w:rsid w:val="006B3DCF"/>
    <w:rsid w:val="006C60E6"/>
    <w:rsid w:val="006C7AE4"/>
    <w:rsid w:val="006D6156"/>
    <w:rsid w:val="006F3CEC"/>
    <w:rsid w:val="00724742"/>
    <w:rsid w:val="00730697"/>
    <w:rsid w:val="00750E87"/>
    <w:rsid w:val="00753F39"/>
    <w:rsid w:val="00760C5F"/>
    <w:rsid w:val="00763B6A"/>
    <w:rsid w:val="007867DE"/>
    <w:rsid w:val="007D1892"/>
    <w:rsid w:val="007D625C"/>
    <w:rsid w:val="00810226"/>
    <w:rsid w:val="00830C86"/>
    <w:rsid w:val="00863BB1"/>
    <w:rsid w:val="00875678"/>
    <w:rsid w:val="008800BA"/>
    <w:rsid w:val="00892851"/>
    <w:rsid w:val="008A2601"/>
    <w:rsid w:val="008A4069"/>
    <w:rsid w:val="008B071B"/>
    <w:rsid w:val="008B6E12"/>
    <w:rsid w:val="00912423"/>
    <w:rsid w:val="0092115A"/>
    <w:rsid w:val="00924F93"/>
    <w:rsid w:val="009325A1"/>
    <w:rsid w:val="00932F70"/>
    <w:rsid w:val="00946355"/>
    <w:rsid w:val="00952F7D"/>
    <w:rsid w:val="009716DD"/>
    <w:rsid w:val="0097273C"/>
    <w:rsid w:val="00977FD8"/>
    <w:rsid w:val="009A380C"/>
    <w:rsid w:val="009B2968"/>
    <w:rsid w:val="009B2F52"/>
    <w:rsid w:val="009B44A4"/>
    <w:rsid w:val="009B72D4"/>
    <w:rsid w:val="009D4923"/>
    <w:rsid w:val="009E57C1"/>
    <w:rsid w:val="009F01A1"/>
    <w:rsid w:val="00A07DCE"/>
    <w:rsid w:val="00A10114"/>
    <w:rsid w:val="00A123DD"/>
    <w:rsid w:val="00A213B7"/>
    <w:rsid w:val="00A4647E"/>
    <w:rsid w:val="00A51807"/>
    <w:rsid w:val="00A602AF"/>
    <w:rsid w:val="00A64F96"/>
    <w:rsid w:val="00A655D2"/>
    <w:rsid w:val="00A94766"/>
    <w:rsid w:val="00AA7AE9"/>
    <w:rsid w:val="00AB05A4"/>
    <w:rsid w:val="00AC46EF"/>
    <w:rsid w:val="00AE2317"/>
    <w:rsid w:val="00AF3467"/>
    <w:rsid w:val="00AF3555"/>
    <w:rsid w:val="00B13F2C"/>
    <w:rsid w:val="00B53C8C"/>
    <w:rsid w:val="00BC171E"/>
    <w:rsid w:val="00C1431D"/>
    <w:rsid w:val="00C270A2"/>
    <w:rsid w:val="00C3007A"/>
    <w:rsid w:val="00C31F4D"/>
    <w:rsid w:val="00C504CB"/>
    <w:rsid w:val="00C906D8"/>
    <w:rsid w:val="00C93217"/>
    <w:rsid w:val="00C95220"/>
    <w:rsid w:val="00CB7E19"/>
    <w:rsid w:val="00CD1E3F"/>
    <w:rsid w:val="00CF0078"/>
    <w:rsid w:val="00CF16FA"/>
    <w:rsid w:val="00D43D23"/>
    <w:rsid w:val="00D447AD"/>
    <w:rsid w:val="00D45316"/>
    <w:rsid w:val="00D52BF1"/>
    <w:rsid w:val="00D75181"/>
    <w:rsid w:val="00D7770C"/>
    <w:rsid w:val="00D95E4C"/>
    <w:rsid w:val="00DB43A8"/>
    <w:rsid w:val="00DC4E9A"/>
    <w:rsid w:val="00DC7186"/>
    <w:rsid w:val="00DC79F5"/>
    <w:rsid w:val="00DF278B"/>
    <w:rsid w:val="00E069E9"/>
    <w:rsid w:val="00E320A4"/>
    <w:rsid w:val="00E423DA"/>
    <w:rsid w:val="00E44B70"/>
    <w:rsid w:val="00E51B4D"/>
    <w:rsid w:val="00E53CFB"/>
    <w:rsid w:val="00E67781"/>
    <w:rsid w:val="00E76AD6"/>
    <w:rsid w:val="00E76FE3"/>
    <w:rsid w:val="00E832AC"/>
    <w:rsid w:val="00EA4A50"/>
    <w:rsid w:val="00EB6973"/>
    <w:rsid w:val="00ED3C0A"/>
    <w:rsid w:val="00ED69DC"/>
    <w:rsid w:val="00ED72D0"/>
    <w:rsid w:val="00EE53E2"/>
    <w:rsid w:val="00F23FC5"/>
    <w:rsid w:val="00F33AD2"/>
    <w:rsid w:val="00F4393B"/>
    <w:rsid w:val="00F52D68"/>
    <w:rsid w:val="00F629B0"/>
    <w:rsid w:val="00F67122"/>
    <w:rsid w:val="00F67A89"/>
    <w:rsid w:val="00FC4840"/>
    <w:rsid w:val="00FC791A"/>
    <w:rsid w:val="00FE53F8"/>
    <w:rsid w:val="00FF7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73F5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character" w:styleId="Hyperlink">
    <w:name w:val="Hyperlink"/>
    <w:basedOn w:val="DefaultParagraphFont"/>
    <w:uiPriority w:val="99"/>
    <w:semiHidden/>
    <w:rsid w:val="00760C5F"/>
    <w:rPr>
      <w:color w:val="0000FF" w:themeColor="hyperlink"/>
      <w:u w:val="single"/>
    </w:rPr>
  </w:style>
  <w:style w:type="character" w:styleId="UnresolvedMention">
    <w:name w:val="Unresolved Mention"/>
    <w:basedOn w:val="DefaultParagraphFont"/>
    <w:uiPriority w:val="99"/>
    <w:semiHidden/>
    <w:unhideWhenUsed/>
    <w:rsid w:val="00760C5F"/>
    <w:rPr>
      <w:color w:val="605E5C"/>
      <w:shd w:val="clear" w:color="auto" w:fill="E1DFDD"/>
    </w:rPr>
  </w:style>
  <w:style w:type="paragraph" w:styleId="HTMLPreformatted">
    <w:name w:val="HTML Preformatted"/>
    <w:basedOn w:val="Normal"/>
    <w:link w:val="HTMLPreformattedChar"/>
    <w:uiPriority w:val="99"/>
    <w:semiHidden/>
    <w:rsid w:val="00AB05A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B05A4"/>
    <w:rPr>
      <w:rFonts w:ascii="Consolas" w:hAnsi="Consolas"/>
      <w:sz w:val="20"/>
      <w:szCs w:val="20"/>
    </w:rPr>
  </w:style>
  <w:style w:type="character" w:customStyle="1" w:styleId="kn">
    <w:name w:val="kn"/>
    <w:basedOn w:val="DefaultParagraphFont"/>
    <w:rsid w:val="00190A15"/>
  </w:style>
  <w:style w:type="character" w:customStyle="1" w:styleId="nn">
    <w:name w:val="nn"/>
    <w:basedOn w:val="DefaultParagraphFont"/>
    <w:rsid w:val="00190A15"/>
  </w:style>
  <w:style w:type="character" w:customStyle="1" w:styleId="k">
    <w:name w:val="k"/>
    <w:basedOn w:val="DefaultParagraphFont"/>
    <w:rsid w:val="00077CB7"/>
  </w:style>
  <w:style w:type="character" w:customStyle="1" w:styleId="s2">
    <w:name w:val="s2"/>
    <w:basedOn w:val="DefaultParagraphFont"/>
    <w:rsid w:val="005A57ED"/>
  </w:style>
  <w:style w:type="character" w:customStyle="1" w:styleId="n">
    <w:name w:val="n"/>
    <w:basedOn w:val="DefaultParagraphFont"/>
    <w:rsid w:val="005A57ED"/>
  </w:style>
  <w:style w:type="character" w:customStyle="1" w:styleId="o">
    <w:name w:val="o"/>
    <w:basedOn w:val="DefaultParagraphFont"/>
    <w:rsid w:val="005A57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642773">
      <w:bodyDiv w:val="1"/>
      <w:marLeft w:val="0"/>
      <w:marRight w:val="0"/>
      <w:marTop w:val="0"/>
      <w:marBottom w:val="0"/>
      <w:divBdr>
        <w:top w:val="none" w:sz="0" w:space="0" w:color="auto"/>
        <w:left w:val="none" w:sz="0" w:space="0" w:color="auto"/>
        <w:bottom w:val="none" w:sz="0" w:space="0" w:color="auto"/>
        <w:right w:val="none" w:sz="0" w:space="0" w:color="auto"/>
      </w:divBdr>
    </w:div>
    <w:div w:id="1224563863">
      <w:bodyDiv w:val="1"/>
      <w:marLeft w:val="0"/>
      <w:marRight w:val="0"/>
      <w:marTop w:val="0"/>
      <w:marBottom w:val="0"/>
      <w:divBdr>
        <w:top w:val="none" w:sz="0" w:space="0" w:color="auto"/>
        <w:left w:val="none" w:sz="0" w:space="0" w:color="auto"/>
        <w:bottom w:val="none" w:sz="0" w:space="0" w:color="auto"/>
        <w:right w:val="none" w:sz="0" w:space="0" w:color="auto"/>
      </w:divBdr>
    </w:div>
    <w:div w:id="1599828344">
      <w:bodyDiv w:val="1"/>
      <w:marLeft w:val="0"/>
      <w:marRight w:val="0"/>
      <w:marTop w:val="0"/>
      <w:marBottom w:val="0"/>
      <w:divBdr>
        <w:top w:val="none" w:sz="0" w:space="0" w:color="auto"/>
        <w:left w:val="none" w:sz="0" w:space="0" w:color="auto"/>
        <w:bottom w:val="none" w:sz="0" w:space="0" w:color="auto"/>
        <w:right w:val="none" w:sz="0" w:space="0" w:color="auto"/>
      </w:divBdr>
    </w:div>
    <w:div w:id="192518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data.worldbank.org/" TargetMode="External"/><Relationship Id="rId7" Type="http://schemas.openxmlformats.org/officeDocument/2006/relationships/webSettings" Target="webSettings.xml"/><Relationship Id="rId12" Type="http://schemas.openxmlformats.org/officeDocument/2006/relationships/hyperlink" Target="https://data.worldbank.org/"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ta.worldbank.org/" TargetMode="External"/><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7</Pages>
  <Words>793</Words>
  <Characters>4526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2022-09-27T11:21:00Z</dcterms:created>
  <dcterms:modified xsi:type="dcterms:W3CDTF">2022-09-29T11:46:00Z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